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AI ASSISTANT CODING</w:t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8.1</w:t>
      </w:r>
    </w:p>
    <w:p>
      <w:pPr>
        <w:jc w:val="right"/>
        <w:rPr>
          <w:sz w:val="28"/>
          <w:szCs w:val="28"/>
        </w:rPr>
      </w:pPr>
      <w:r>
        <w:rPr>
          <w:sz w:val="28"/>
          <w:szCs w:val="28"/>
        </w:rPr>
        <w:t>K. Sathwika</w:t>
      </w:r>
    </w:p>
    <w:p>
      <w:pPr>
        <w:jc w:val="right"/>
        <w:rPr>
          <w:sz w:val="28"/>
          <w:szCs w:val="28"/>
        </w:rPr>
      </w:pPr>
      <w:r>
        <w:rPr>
          <w:sz w:val="28"/>
          <w:szCs w:val="28"/>
        </w:rPr>
        <w:t>2303A54071</w:t>
      </w:r>
    </w:p>
    <w:p>
      <w:pPr>
        <w:jc w:val="right"/>
        <w:rPr>
          <w:sz w:val="28"/>
          <w:szCs w:val="28"/>
        </w:rPr>
      </w:pPr>
      <w:r>
        <w:rPr>
          <w:sz w:val="28"/>
          <w:szCs w:val="28"/>
        </w:rPr>
        <w:t>BATCH:-  48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TASK 1 (Password Strength Validator – Apply AI in Security Context):</w:t>
      </w:r>
    </w:p>
    <w:p/>
    <w:p>
      <w:r>
        <w:drawing>
          <wp:inline distT="0" distB="0" distL="85723" distR="85723">
            <wp:extent cx="5731510" cy="4070428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07042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Explanation:</w:t>
      </w:r>
      <w:r>
        <w:rPr>
          <w:i/>
          <w:iCs/>
          <w:sz w:val="24"/>
          <w:szCs w:val="24"/>
        </w:rPr>
        <w:t xml:space="preserve"> </w:t>
      </w:r>
    </w:p>
    <w:p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This function checks if a password is strong. It must be at least 8 characters long, contain uppercase and lowercase letters, a number, and a special character, and it should not have spaces.</w:t>
      </w:r>
    </w:p>
    <w:p>
      <w:pPr>
        <w:rPr>
          <w:i/>
          <w:iCs/>
          <w:sz w:val="24"/>
          <w:szCs w:val="24"/>
        </w:rPr>
      </w:pPr>
    </w:p>
    <w:p>
      <w:pPr>
        <w:rPr>
          <w:b/>
          <w:bCs/>
        </w:rPr>
      </w:pPr>
      <w:r>
        <w:rPr>
          <w:b/>
          <w:bCs/>
        </w:rPr>
        <w:t>USING DOCSTRING:</w:t>
      </w:r>
      <w:r>
        <w:rPr>
          <w:b/>
          <w:bCs/>
        </w:rPr>
        <w:drawing>
          <wp:inline distT="0" distB="0" distL="85723" distR="85723">
            <wp:extent cx="5815811" cy="5936186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5811" cy="59361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 xml:space="preserve">            </w:t>
      </w:r>
    </w:p>
    <w:p/>
    <w:p>
      <w:r>
        <w:drawing>
          <wp:inline distT="0" distB="0" distL="85723" distR="85723">
            <wp:extent cx="5770070" cy="6514635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0070" cy="65146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sz w:val="24"/>
          <w:szCs w:val="24"/>
        </w:rPr>
      </w:pPr>
      <w:r>
        <w:rPr>
          <w:sz w:val="24"/>
          <w:szCs w:val="24"/>
        </w:rPr>
        <w:t>TASK 2 (Number Classification with Loops – Apply AI for Edge Case Handling):</w:t>
      </w:r>
      <w:r>
        <w:rPr>
          <w:sz w:val="24"/>
          <w:szCs w:val="24"/>
        </w:rPr>
        <w:drawing>
          <wp:inline distT="0" distB="0" distL="85723" distR="85723">
            <wp:extent cx="5990682" cy="3624350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0682" cy="36243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drawing>
          <wp:inline distT="0" distB="0" distL="85723" distR="85723">
            <wp:extent cx="5041734" cy="2502358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1734" cy="25023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Explanation:</w:t>
      </w:r>
      <w:r>
        <w:rPr>
          <w:i/>
          <w:iCs/>
          <w:sz w:val="24"/>
          <w:szCs w:val="24"/>
        </w:rPr>
        <w:t xml:space="preserve"> </w:t>
      </w:r>
    </w:p>
    <w:p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This function classifies a number as Positive, Negative, or Zero. It also handles invalid inputs like strings or None. Loops are used to check conditions step by step.</w:t>
      </w:r>
    </w:p>
    <w:p>
      <w:pPr>
        <w:rPr>
          <w:i/>
          <w:i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DOCSTRING: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5938593" cy="3259093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8593" cy="325909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drawing>
          <wp:inline distT="0" distB="0" distL="85723" distR="85723">
            <wp:extent cx="4532084" cy="6217860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084" cy="62178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TASK 3 (Anagram Checker – Apply AI for String Analysis):</w:t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Implement a Python function is_anagram(str1, str2) that checks if two strings are anagrams.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Requirements: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Ignore case, spaces, and punctuation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Handle edge cases (empty strings, identical words)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Then, generate at least 3 assert test cases to verify the function.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is_anagram("listen", "silent") == True       # anagram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is_anagram("hello", "world") == False        # not an anagram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is_anagram("Dormitory", "Dirty Room") == True # phrase anagram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is_anagram("", "") == True                   # empty strings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is_anagram("School master", "The classroom") == True # multi-word anagram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5731510" cy="4490401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49040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drawing>
          <wp:inline distT="0" distB="0" distL="85723" distR="85723">
            <wp:extent cx="4441913" cy="6010183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1913" cy="601018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Explanation:</w:t>
      </w:r>
      <w:r>
        <w:rPr>
          <w:i/>
          <w:iCs/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i/>
          <w:iCs/>
          <w:sz w:val="24"/>
          <w:szCs w:val="24"/>
        </w:rPr>
        <w:t>This function classifies a number as Positive, Negative, or Zero. It also handles invalid inputs like strings or None. Loops are used to check conditions step by</w:t>
      </w:r>
      <w:r>
        <w:rPr>
          <w:sz w:val="24"/>
          <w:szCs w:val="24"/>
        </w:rPr>
        <w:t xml:space="preserve"> step.</w:t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DOCSTRING: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944745" cy="4922520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4745" cy="4922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drawing>
          <wp:inline distT="0" distB="0" distL="0" distR="0">
            <wp:extent cx="4663440" cy="4167985"/>
            <wp:effectExtent l="0" t="0" r="0" b="0"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3440" cy="41679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TASK 4 Inventory Class – Apply AI to Simulate Real-World Inventory System):</w:t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Implement a Python class Inventory with methods: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add_item(name, quantity)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remove_item(name, quantity)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get_stock(name)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Requirements: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Manage stock levels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Prevent negative stock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Return 0 if item does not exist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Then, generate at least 3 assert test cases to verify the class functionality.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inv = Inventory()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inv.add_item("Pen", 10)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inv.get_stock("Pen") == 10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inv.remove_item("Pen", 5)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inv.get_stock("Pen") == 5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inv.add_item("Book", 3)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inv.get_stock("Book") == 3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inv.remove_item("Book", 10)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inv.get_stock("Book") == 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print("All test cases passed successfully!")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76900" cy="6423126"/>
            <wp:effectExtent l="0" t="0" r="0" b="0"/>
            <wp:docPr id="34" name="Imag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642312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drawing>
          <wp:inline distT="0" distB="0" distL="85723" distR="85723">
            <wp:extent cx="3892675" cy="6248305"/>
            <wp:effectExtent l="0" t="0" r="0" b="0"/>
            <wp:docPr id="37" name="Imag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2675" cy="62483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Explanation:</w:t>
      </w:r>
      <w:r>
        <w:rPr>
          <w:i/>
          <w:iCs/>
          <w:sz w:val="24"/>
          <w:szCs w:val="24"/>
        </w:rPr>
        <w:t xml:space="preserve"> </w:t>
      </w:r>
    </w:p>
    <w:p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This class simulates a simple inventory system. You can add items, remove items, and check stock. It ensures stock doesn’t go below zero and returns 0 if an item doesn’t exist.</w:t>
      </w:r>
    </w:p>
    <w:p>
      <w:pPr>
        <w:rPr>
          <w:i/>
          <w:iCs/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USING DOCSTRING</w:t>
      </w:r>
      <w:r>
        <w:rPr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44440" cy="5410200"/>
            <wp:effectExtent l="0" t="0" r="0" b="0"/>
            <wp:docPr id="40" name="Imag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4440" cy="5410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drawing>
          <wp:inline distT="0" distB="0" distL="0" distR="0">
            <wp:extent cx="4396740" cy="4692650"/>
            <wp:effectExtent l="0" t="0" r="0" b="0"/>
            <wp:docPr id="43" name="Imag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740" cy="46926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TASK 5 (Date Validation&amp;Formatting – Apply AI for Data Validation):</w:t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Implement a Python function validate_and_format_date(date_str) that validates and formats dates.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Requirements: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Input must be in "MM/DD/YYYY" format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Handle invalid dates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- Convert valid dates to "YYYY-MM-DD"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Then, generate at least 3 assert test cases to verify the function.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validate_and_format_date("10/15/2023") == "2023-10-15"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validate_and_format_date("02/30/2023") == "Invalid Date"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validate_and_format_date("01/01/2024") == "2024-01-01"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validate_and_format_date("13/01/2023") == "Invalid Date"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assert validate_and_format_date("12/31/2025") == "2025-12-31"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print("All test cases passed successfully!")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23560" cy="5631179"/>
            <wp:effectExtent l="0" t="0" r="0" b="0"/>
            <wp:docPr id="46" name="Imag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3560" cy="56311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drawing>
          <wp:inline distT="0" distB="0" distL="0" distR="0">
            <wp:extent cx="5539740" cy="1746885"/>
            <wp:effectExtent l="0" t="0" r="0" b="0"/>
            <wp:docPr id="49" name="Imag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9740" cy="17468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Explanation:</w:t>
      </w:r>
      <w:r>
        <w:rPr>
          <w:i/>
          <w:iCs/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i/>
          <w:iCs/>
          <w:sz w:val="24"/>
          <w:szCs w:val="24"/>
        </w:rPr>
        <w:t>This function validates dates in the format MM/DD/YYYY. If the date is valid, it converts it to YYYY-MM-DD. If invalid (like 02/30/2023), it returns “Invalid Date</w:t>
      </w:r>
      <w:r>
        <w:rPr>
          <w:sz w:val="24"/>
          <w:szCs w:val="24"/>
        </w:rPr>
        <w:t>.”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USING DOCSTRING: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5322716" cy="4577212"/>
            <wp:effectExtent l="0" t="0" r="0" b="0"/>
            <wp:docPr id="52" name="Imag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2716" cy="45772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drawing>
          <wp:inline distT="0" distB="0" distL="85723" distR="85723">
            <wp:extent cx="5123114" cy="6286404"/>
            <wp:effectExtent l="0" t="0" r="0" b="0"/>
            <wp:docPr id="55" name="Imag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3114" cy="62864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image" Target="media/23.jpg"/><Relationship Id="rId10" Type="http://schemas.openxmlformats.org/officeDocument/2006/relationships/image" Target="media/26.jp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jp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jpg"/><Relationship Id="rId20" Type="http://schemas.openxmlformats.org/officeDocument/2006/relationships/image" Target="media/56.jpg"/><Relationship Id="rId21" Type="http://schemas.openxmlformats.org/officeDocument/2006/relationships/styles" Target="styles.xml"/><Relationship Id="rId2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45</TotalTime>
  <Application>Office</Application>
  <Pages>21</Pages>
  <Words>476</Words>
  <Characters>2844</Characters>
  <Lines>121</Lines>
  <Paragraphs>69</Paragraphs>
  <CharactersWithSpaces>3338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VASAVI THIMIRISHETTY</dc:creator>
  <cp:lastModifiedBy>Mobile phone user</cp:lastModifiedBy>
  <cp:revision>2</cp:revision>
  <dcterms:created xsi:type="dcterms:W3CDTF">2026-02-16T11:09:00Z</dcterms:created>
  <dcterms:modified xsi:type="dcterms:W3CDTF">2026-02-18T12:25:17Z</dcterms:modified>
</cp:coreProperties>
</file>