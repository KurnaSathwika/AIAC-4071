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AI Assisted Coding</w:t>
      </w:r>
    </w:p>
    <w:p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H.no:- 2303A54071</w:t>
      </w:r>
    </w:p>
    <w:p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Batch:- 48</w:t>
      </w:r>
    </w:p>
    <w:p>
      <w:pPr>
        <w:rPr>
          <w:b/>
          <w:bCs/>
          <w:sz w:val="36"/>
          <w:szCs w:val="36"/>
        </w:rPr>
      </w:pPr>
      <w:bookmarkStart w:id="0" w:name="_GoBack"/>
      <w:bookmarkEnd w:id="0"/>
    </w:p>
    <w:p>
      <w:pPr>
        <w:rPr>
          <w:b/>
          <w:bCs/>
          <w:sz w:val="36"/>
          <w:szCs w:val="36"/>
        </w:rPr>
      </w:pPr>
    </w:p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Experiment - Prompt Engineering – Improving Prompts and  Context Management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t>Question 1:  Zero-Shot Prompting (Palindrome Number Program)</w:t>
      </w:r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8393430" cy="4364966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93430" cy="43649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numPr>
          <w:ilvl w:val="0"/>
          <w:numId w:val="1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Negative numbers not handled.</w:t>
      </w:r>
    </w:p>
    <w:p>
      <w:pPr>
        <w:pStyle w:val="18"/>
        <w:numPr>
          <w:ilvl w:val="0"/>
          <w:numId w:val="1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Wrong inputs like letters or decimals give errors.</w:t>
      </w:r>
    </w:p>
    <w:p>
      <w:pPr>
        <w:pStyle w:val="18"/>
        <w:numPr>
          <w:ilvl w:val="0"/>
          <w:numId w:val="1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No input checking.</w:t>
      </w:r>
    </w:p>
    <w:p>
      <w:pPr>
        <w:rPr>
          <w:i/>
          <w:iCs/>
          <w:sz w:val="32"/>
          <w:szCs w:val="32"/>
        </w:rPr>
      </w:pPr>
    </w:p>
    <w:p>
      <w:pPr>
        <w:rPr>
          <w:i/>
          <w:iCs/>
          <w:sz w:val="32"/>
          <w:szCs w:val="32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t>Question 2: One-Shot Prompting (Factorial Calculation)</w:t>
      </w:r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8574406" cy="4106174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4406" cy="41061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t>Question 3: Few-Shot Prompting (Armstrong Number Check)</w:t>
      </w:r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8737792" cy="5167221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7792" cy="516722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Because of the examples in the prompt, the AI gave correct logic and clear output.  It also handled negative numbers and boundary values like 0 and 1.  </w:t>
      </w:r>
    </w:p>
    <w:p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The code is easy to understand and works correctly for all test cases.</w:t>
      </w:r>
    </w:p>
    <w:p>
      <w:pPr>
        <w:rPr>
          <w:i/>
          <w:iCs/>
          <w:sz w:val="32"/>
          <w:szCs w:val="32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t>Question 4: Context-Managed Prompting (Optimized Number Classification)</w:t>
      </w:r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9100820" cy="4934309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00820" cy="493430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Before, the program checked all numbers up to n, which was slow.  Now it only checks up to the square root, so it is faster.  The outputs are clear and correct.</w:t>
      </w:r>
    </w:p>
    <w:p>
      <w:pPr>
        <w:rPr>
          <w:i/>
          <w:iCs/>
          <w:sz w:val="32"/>
          <w:szCs w:val="32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t>Question 5: Zero-Shot Prompting (Perfect Number Check)</w:t>
      </w:r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7289320" cy="5071745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9320" cy="50717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numPr>
          <w:ilvl w:val="0"/>
          <w:numId w:val="2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The code works well for positive numbers.  </w:t>
      </w:r>
    </w:p>
    <w:p>
      <w:pPr>
        <w:pStyle w:val="18"/>
        <w:numPr>
          <w:ilvl w:val="0"/>
          <w:numId w:val="2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It correctly rejects 0 and negative numbers.  </w:t>
      </w:r>
    </w:p>
    <w:p>
      <w:pPr>
        <w:pStyle w:val="18"/>
        <w:numPr>
          <w:ilvl w:val="0"/>
          <w:numId w:val="2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There is no input validation for non-integer values.  </w:t>
      </w:r>
    </w:p>
    <w:p>
      <w:pPr>
        <w:pStyle w:val="18"/>
        <w:numPr>
          <w:ilvl w:val="0"/>
          <w:numId w:val="2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The logic is simple and correct, but not optimized using square root or divisor tricks.</w:t>
      </w:r>
    </w:p>
    <w:p>
      <w:pPr>
        <w:rPr>
          <w:i/>
          <w:iCs/>
          <w:sz w:val="32"/>
          <w:szCs w:val="32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t>Question 6: Few-Shot Prompting (Even or Odd Classification with Validation)</w:t>
      </w:r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7840980" cy="5357004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40980" cy="53570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8F44D120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E5BE44FE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jpeg"/><Relationship Id="rId7" Type="http://schemas.openxmlformats.org/officeDocument/2006/relationships/image" Target="media/17.jpe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7</Pages>
  <Words>184</Words>
  <Characters>1031</Characters>
  <Lines>47</Lines>
  <Paragraphs>20</Paragraphs>
  <CharactersWithSpaces>1216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2026-01-20T13:07:23Z</dcterms:modified>
</cp:coreProperties>
</file>