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Palatino Linotype" w:hAnsi="Palatino Linotype"/>
          <w:b/>
          <w:bCs/>
          <w:sz w:val="40"/>
          <w:szCs w:val="40"/>
          <w:u w:val="single"/>
        </w:rPr>
      </w:pPr>
      <w:r>
        <w:rPr>
          <w:rFonts w:ascii="Palatino Linotype" w:hAnsi="Palatino Linotype"/>
          <w:b/>
          <w:bCs/>
          <w:sz w:val="40"/>
          <w:szCs w:val="40"/>
          <w:u w:val="single"/>
        </w:rPr>
        <w:t>AI Assisted Coding</w:t>
      </w:r>
    </w:p>
    <w:p>
      <w:pPr>
        <w:jc w:val="center"/>
        <w:rPr>
          <w:rFonts w:ascii="Palatino Linotype" w:hAnsi="Palatino Linotype"/>
          <w:sz w:val="36"/>
          <w:szCs w:val="36"/>
        </w:rPr>
      </w:pPr>
      <w:r>
        <w:rPr>
          <w:rFonts w:ascii="Palatino Linotype" w:hAnsi="Palatino Linotype"/>
          <w:sz w:val="36"/>
          <w:szCs w:val="36"/>
        </w:rPr>
        <w:t>Lab Assignment 4.3</w:t>
      </w:r>
    </w:p>
    <w:p>
      <w:pPr>
        <w:pStyle w:val="22"/>
        <w:jc w:val="center"/>
        <w:rPr>
          <w:rFonts w:ascii="Palatino Linotype" w:hAnsi="Palatino Linotype"/>
          <w:sz w:val="32"/>
          <w:szCs w:val="32"/>
        </w:rPr>
      </w:pPr>
      <w:bookmarkStart w:id="0" w:name="_GoBack"/>
      <w:bookmarkEnd w:id="0"/>
    </w:p>
    <w:p>
      <w:pPr>
        <w:pStyle w:val="22"/>
        <w:tabs>
          <w:tab w:val="left" w:pos="2952"/>
        </w:tabs>
        <w:jc w:val="right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H.no:- 2303A54071</w:t>
      </w:r>
    </w:p>
    <w:p>
      <w:pPr>
        <w:pStyle w:val="22"/>
        <w:jc w:val="right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Batch:-  48</w:t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 1: Zero-Shot Prompting – Leap Year Check</w:t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6547450" cy="4770120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7450" cy="47701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Explanation:</w:t>
      </w:r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 xml:space="preserve">1. A year is a leap year if it is divisible by 4. 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 xml:space="preserve">2. However, if the year is divisible by 100, it is not a leap year, unless: 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3. The year is also divisible by 400, in which case it is a leap year.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 xml:space="preserve">For example, the year 2006 is not a leap year because it is not divisible by 4, while the year 1974 is not a leap year because it is not divisible by 4. </w:t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 2: One-Shot Prompting – Centimeters to Inches Conversion</w:t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6633712" cy="514985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3712" cy="51498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Explanation: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To convert a length from cm to inches, you divide the length in cm by 2.54.</w:t>
      </w:r>
    </w:p>
    <w:p>
      <w:pPr>
        <w:pStyle w:val="22"/>
        <w:numPr>
          <w:ilvl w:val="0"/>
          <w:numId w:val="1"/>
        </w:numPr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To convert 10 centimeters to inches, you would calculate 10 cm / 2.54, which equals approximately 3.94 inches.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</w:p>
    <w:p>
      <w:pPr>
        <w:pStyle w:val="22"/>
        <w:ind w:left="360"/>
        <w:rPr>
          <w:rFonts w:ascii="Palatino Linotype" w:hAnsi="Palatino Linotype"/>
          <w:i/>
          <w:iCs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 3: Few-Shot Prompting – Name Formatting</w:t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6883879" cy="4735796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3879" cy="473579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Explanation: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Split():- breaks the name into words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If there are 2 words it takes as “last”,”first” and rearranges otherwise it shows error.</w:t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 4: Comparative Analysis – Zero-Shot vs Few-Shot</w:t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anchor distT="0" distB="0" distL="114300" distR="114300" simplePos="0" relativeHeight="20" behindDoc="0" locked="0" layoutInCell="1" hidden="0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875253" cy="5158105"/>
            <wp:effectExtent l="0" t="0" r="0" b="0"/>
            <wp:wrapSquare wrapText="bothSides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5253" cy="51581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Explanation: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For zero-shot prompting:-  It checks each character in the string, if it is vowel it adds 1 to the count.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For Few-shot prompting:-  It goes letter by letter using for loop and increase count by 1 if letter is vowel. After the loop return the count.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 5: Few-Shot Prompting – File Handling</w:t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7297346" cy="5564038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7346" cy="556403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sz w:val="32"/>
          <w:szCs w:val="32"/>
        </w:rPr>
        <w:t xml:space="preserve">                  </w:t>
      </w: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2362200" cy="3634596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2200" cy="363459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AI-assisted logic explanation:-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To count the number of lines in a .txt file, you can open the file in read mode and use the readlines() method to read all lines into a list.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Then, you can use the len() function to get the number of lines by calculating the length of the list.  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Make sure to handle the case where the file might not exist by using a try-except block to catch a FileNotFound Error.</w:t>
      </w:r>
    </w:p>
    <w:p>
      <w:pPr>
        <w:pStyle w:val="22"/>
        <w:rPr>
          <w:rFonts w:ascii="Palatino Linotype" w:hAnsi="Palatino Linotype"/>
          <w:i/>
          <w:iCs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p>
      <w:pPr>
        <w:pStyle w:val="22"/>
        <w:rPr>
          <w:rFonts w:ascii="Palatino Linotype" w:hAnsi="Palatino Linotype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AEE41678"/>
    <w:lvl w:ilvl="0">
      <w:start w:val="3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eastAsia="Droid Sans" w:cs="Droid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5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Droid San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Droid Sans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Droid Sans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Droid Sans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customStyle="1" w:styleId="22">
    <w:name w:val="No Spacing"/>
    <w:pPr>
      <w:spacing w:after="0" w:line="240" w:lineRule="auto"/>
    </w:pPr>
    <w:rPr>
      <w:rFonts w:ascii="Droid Sans" w:eastAsia="Droid Sans" w:cs="Droid Sans"/>
      <w:kern w:val="2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7</Pages>
  <Words>302</Words>
  <Characters>1368</Characters>
  <Lines>87</Lines>
  <Paragraphs>27</Paragraphs>
  <CharactersWithSpaces>1676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2026-01-21T13:01:53Z</dcterms:modified>
</cp:coreProperties>
</file>